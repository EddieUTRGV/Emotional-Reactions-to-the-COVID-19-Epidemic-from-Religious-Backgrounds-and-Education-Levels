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12D6E" w14:textId="304A2A6E" w:rsidR="008918F2" w:rsidRPr="006A1C22" w:rsidRDefault="007D0C05" w:rsidP="006A1C22">
      <w:pPr>
        <w:pStyle w:val="Heading1"/>
      </w:pPr>
      <w:r>
        <w:t>Codebook for COVID-19 Anxieties and Concerns Relating to Religious Orientation and Education Levels</w:t>
      </w:r>
    </w:p>
    <w:p w14:paraId="2219DCAE" w14:textId="330551DB" w:rsidR="008918F2" w:rsidRDefault="007D0C05" w:rsidP="00F22C48">
      <w:pPr>
        <w:pStyle w:val="ListBullet"/>
      </w:pPr>
      <w:r>
        <w:t xml:space="preserve">I will be basing my project around the topic of how serious </w:t>
      </w:r>
      <w:r w:rsidR="009B7682">
        <w:t xml:space="preserve">certain demographics within the </w:t>
      </w:r>
      <w:r>
        <w:t xml:space="preserve">public took the COVID-19 epidemic based on their religious orientation and levels of education. My codebook will be referring to variables based on </w:t>
      </w:r>
      <w:r w:rsidR="009B7682">
        <w:t>religious views (</w:t>
      </w:r>
      <w:r w:rsidR="009B7682" w:rsidRPr="00165001">
        <w:rPr>
          <w:color w:val="C00000"/>
        </w:rPr>
        <w:t>A3.8</w:t>
      </w:r>
      <w:r w:rsidR="009B7682">
        <w:t>), education level (</w:t>
      </w:r>
      <w:r w:rsidR="009B7682" w:rsidRPr="00165001">
        <w:rPr>
          <w:color w:val="C00000"/>
        </w:rPr>
        <w:t>A3.10</w:t>
      </w:r>
      <w:r w:rsidR="009B7682">
        <w:t>), and anxieties on COVID-19 (</w:t>
      </w:r>
      <w:r w:rsidR="009B7682" w:rsidRPr="00165001">
        <w:rPr>
          <w:color w:val="C00000"/>
        </w:rPr>
        <w:t>A5.3</w:t>
      </w:r>
      <w:r w:rsidR="009B7682">
        <w:t>).</w:t>
      </w:r>
      <w:r w:rsidR="00450D4C">
        <w:t xml:space="preserve"> I would also like to see if these demographics followed the guidelines provided by the governments for COVID-19 safety procedures (</w:t>
      </w:r>
      <w:r w:rsidR="00450D4C" w:rsidRPr="00450D4C">
        <w:rPr>
          <w:color w:val="C00000"/>
        </w:rPr>
        <w:t xml:space="preserve">A31.4 </w:t>
      </w:r>
      <w:r w:rsidR="00450D4C">
        <w:t xml:space="preserve">and </w:t>
      </w:r>
      <w:r w:rsidR="00450D4C" w:rsidRPr="00450D4C">
        <w:rPr>
          <w:color w:val="C00000"/>
        </w:rPr>
        <w:t>A31.6</w:t>
      </w:r>
      <w:r w:rsidR="00450D4C" w:rsidRPr="00450D4C">
        <w:t>)</w:t>
      </w:r>
      <w:r w:rsidR="00450D4C">
        <w:t>.</w:t>
      </w:r>
    </w:p>
    <w:p w14:paraId="7C9C6D63" w14:textId="466084AA" w:rsidR="00165001" w:rsidRDefault="00165001" w:rsidP="00165001">
      <w:pPr>
        <w:pStyle w:val="ListBullet"/>
        <w:numPr>
          <w:ilvl w:val="1"/>
          <w:numId w:val="3"/>
        </w:numPr>
      </w:pPr>
      <w:r w:rsidRPr="00165001">
        <w:rPr>
          <w:color w:val="C00000"/>
        </w:rPr>
        <w:t>A3</w:t>
      </w:r>
      <w:r>
        <w:rPr>
          <w:color w:val="C00000"/>
        </w:rPr>
        <w:t>.8</w:t>
      </w:r>
      <w:r>
        <w:t xml:space="preserve">- </w:t>
      </w:r>
      <w:r w:rsidRPr="00165001">
        <w:rPr>
          <w:color w:val="D87330" w:themeColor="accent5"/>
        </w:rPr>
        <w:t>Religion</w:t>
      </w:r>
      <w:r w:rsidRPr="00165001">
        <w:t xml:space="preserve"> </w:t>
      </w:r>
      <w:r w:rsidRPr="00450D4C">
        <w:rPr>
          <w:color w:val="00B050"/>
        </w:rPr>
        <w:t>(</w:t>
      </w:r>
      <w:r w:rsidRPr="00165001">
        <w:t>1=Protestant, 2=Roman-Catholic, 3=Muslim, 4=Jewish, 5=Russian-Orthodox,</w:t>
      </w:r>
      <w:r>
        <w:t xml:space="preserve"> </w:t>
      </w:r>
      <w:r w:rsidRPr="00165001">
        <w:t>6=Greek-Orthodox, 7=Hindu, 8=Buddhist, 9=Agnostic, 10=Atheist, 11=Spiritual, 12=</w:t>
      </w:r>
      <w:r w:rsidRPr="00165001">
        <w:t>Nonreligious</w:t>
      </w:r>
      <w:r w:rsidRPr="00450D4C">
        <w:rPr>
          <w:color w:val="00B050"/>
        </w:rPr>
        <w:t>)</w:t>
      </w:r>
    </w:p>
    <w:p w14:paraId="20C90B6F" w14:textId="77777777" w:rsidR="00165001" w:rsidRPr="00165001" w:rsidRDefault="00165001" w:rsidP="00165001">
      <w:pPr>
        <w:pStyle w:val="ListBullet"/>
        <w:numPr>
          <w:ilvl w:val="0"/>
          <w:numId w:val="0"/>
        </w:numPr>
        <w:ind w:left="1440"/>
      </w:pPr>
    </w:p>
    <w:p w14:paraId="02B6757E" w14:textId="76079F55" w:rsidR="00165001" w:rsidRDefault="00165001" w:rsidP="00165001">
      <w:pPr>
        <w:pStyle w:val="ListBullet"/>
        <w:numPr>
          <w:ilvl w:val="1"/>
          <w:numId w:val="3"/>
        </w:numPr>
      </w:pPr>
      <w:r>
        <w:rPr>
          <w:color w:val="C00000"/>
        </w:rPr>
        <w:t>A3.10</w:t>
      </w:r>
      <w:r w:rsidRPr="00165001">
        <w:t>-</w:t>
      </w:r>
      <w:r w:rsidRPr="00165001">
        <w:rPr>
          <w:color w:val="D87330" w:themeColor="accent5"/>
        </w:rPr>
        <w:t xml:space="preserve">Highest Education Level </w:t>
      </w:r>
      <w:r w:rsidRPr="00450D4C">
        <w:rPr>
          <w:color w:val="00B050"/>
        </w:rPr>
        <w:t>(</w:t>
      </w:r>
      <w:r w:rsidRPr="00165001">
        <w:t>1=Less than high school degree, 2=High school degree or equivalent, 3=Some college but no</w:t>
      </w:r>
      <w:r>
        <w:t xml:space="preserve"> </w:t>
      </w:r>
      <w:r w:rsidRPr="00165001">
        <w:t>degree, 4=Vocational/technical degree, 5=</w:t>
      </w:r>
      <w:r w:rsidR="00450D4C" w:rsidRPr="00165001">
        <w:t>bachelor’s</w:t>
      </w:r>
      <w:r w:rsidRPr="00165001">
        <w:t xml:space="preserve"> degree, 6=</w:t>
      </w:r>
      <w:proofErr w:type="gramStart"/>
      <w:r w:rsidRPr="00165001">
        <w:t>Master's</w:t>
      </w:r>
      <w:proofErr w:type="gramEnd"/>
      <w:r w:rsidRPr="00165001">
        <w:t xml:space="preserve"> degree,</w:t>
      </w:r>
      <w:r>
        <w:t xml:space="preserve"> </w:t>
      </w:r>
      <w:r w:rsidRPr="00165001">
        <w:t>7=Professional doctorate (MD, JD), 8=Doctoral degree (PhD)</w:t>
      </w:r>
      <w:r w:rsidRPr="00450D4C">
        <w:rPr>
          <w:color w:val="00B050"/>
        </w:rPr>
        <w:t>)</w:t>
      </w:r>
    </w:p>
    <w:p w14:paraId="314A188C" w14:textId="77777777" w:rsidR="00165001" w:rsidRPr="00165001" w:rsidRDefault="00165001" w:rsidP="00165001">
      <w:pPr>
        <w:pStyle w:val="ListBullet"/>
        <w:numPr>
          <w:ilvl w:val="0"/>
          <w:numId w:val="0"/>
        </w:numPr>
      </w:pPr>
    </w:p>
    <w:p w14:paraId="6540F4FD" w14:textId="3BDEA7D6" w:rsidR="00165001" w:rsidRPr="00450D4C" w:rsidRDefault="00165001" w:rsidP="009B7682">
      <w:pPr>
        <w:pStyle w:val="ListBullet"/>
        <w:numPr>
          <w:ilvl w:val="1"/>
          <w:numId w:val="3"/>
        </w:numPr>
        <w:rPr>
          <w:color w:val="C00000"/>
        </w:rPr>
      </w:pPr>
      <w:r w:rsidRPr="00165001">
        <w:rPr>
          <w:color w:val="C00000"/>
        </w:rPr>
        <w:t>A5.3</w:t>
      </w:r>
      <w:r w:rsidRPr="00165001">
        <w:t>-</w:t>
      </w:r>
      <w:r>
        <w:t xml:space="preserve"> </w:t>
      </w:r>
      <w:r w:rsidRPr="00165001">
        <w:rPr>
          <w:color w:val="D87330" w:themeColor="accent5"/>
        </w:rPr>
        <w:t>I think people are exaggerating the contagious effects of the coronavirus.</w:t>
      </w:r>
      <w:r w:rsidRPr="00165001">
        <w:rPr>
          <w:color w:val="D87330" w:themeColor="accent5"/>
        </w:rPr>
        <w:t xml:space="preserve"> </w:t>
      </w:r>
      <w:r w:rsidRPr="00450D4C">
        <w:rPr>
          <w:color w:val="00B050"/>
        </w:rPr>
        <w:t>(</w:t>
      </w:r>
      <w:r>
        <w:t>1= Not at all, 10= Extremely</w:t>
      </w:r>
      <w:r w:rsidRPr="00450D4C">
        <w:rPr>
          <w:color w:val="00B050"/>
        </w:rPr>
        <w:t>)</w:t>
      </w:r>
    </w:p>
    <w:p w14:paraId="2372C8DB" w14:textId="77777777" w:rsidR="00450D4C" w:rsidRDefault="00450D4C" w:rsidP="00450D4C">
      <w:pPr>
        <w:pStyle w:val="ListParagraph"/>
        <w:rPr>
          <w:color w:val="C00000"/>
        </w:rPr>
      </w:pPr>
    </w:p>
    <w:p w14:paraId="2993BAD2" w14:textId="13AAD5A6" w:rsidR="00450D4C" w:rsidRPr="00450D4C" w:rsidRDefault="00450D4C" w:rsidP="009B7682">
      <w:pPr>
        <w:pStyle w:val="ListBullet"/>
        <w:numPr>
          <w:ilvl w:val="1"/>
          <w:numId w:val="3"/>
        </w:numPr>
        <w:rPr>
          <w:color w:val="C00000"/>
        </w:rPr>
      </w:pPr>
      <w:r>
        <w:rPr>
          <w:color w:val="C00000"/>
        </w:rPr>
        <w:t>A31</w:t>
      </w:r>
      <w:r w:rsidRPr="00450D4C">
        <w:rPr>
          <w:color w:val="C00000"/>
        </w:rPr>
        <w:t>.4</w:t>
      </w:r>
      <w:r>
        <w:t xml:space="preserve">- </w:t>
      </w:r>
      <w:r w:rsidRPr="00450D4C">
        <w:rPr>
          <w:color w:val="D87330" w:themeColor="accent5"/>
        </w:rPr>
        <w:t xml:space="preserve">Wearing a face mask when leaving your house. </w:t>
      </w:r>
      <w:r w:rsidRPr="00450D4C">
        <w:rPr>
          <w:color w:val="00B050"/>
        </w:rPr>
        <w:t>(</w:t>
      </w:r>
      <w:r w:rsidRPr="00450D4C">
        <w:t>1 = Never, 2 = Very Rarely, 3 = Rarely, 4 = Sometimes, 5 = Occasionally, 6 = Very Frequently, 7 = Always</w:t>
      </w:r>
      <w:r w:rsidRPr="00450D4C">
        <w:rPr>
          <w:color w:val="00B050"/>
        </w:rPr>
        <w:t>)</w:t>
      </w:r>
    </w:p>
    <w:p w14:paraId="542A56C5" w14:textId="77777777" w:rsidR="00450D4C" w:rsidRDefault="00450D4C" w:rsidP="00450D4C">
      <w:pPr>
        <w:pStyle w:val="ListParagraph"/>
        <w:rPr>
          <w:color w:val="C00000"/>
        </w:rPr>
      </w:pPr>
    </w:p>
    <w:p w14:paraId="55F9331A" w14:textId="7E2EB5F4" w:rsidR="00450D4C" w:rsidRPr="00165001" w:rsidRDefault="00450D4C" w:rsidP="009B7682">
      <w:pPr>
        <w:pStyle w:val="ListBullet"/>
        <w:numPr>
          <w:ilvl w:val="1"/>
          <w:numId w:val="3"/>
        </w:numPr>
        <w:rPr>
          <w:color w:val="C00000"/>
        </w:rPr>
      </w:pPr>
      <w:r>
        <w:rPr>
          <w:color w:val="C00000"/>
        </w:rPr>
        <w:lastRenderedPageBreak/>
        <w:t>A31</w:t>
      </w:r>
      <w:r w:rsidRPr="00450D4C">
        <w:rPr>
          <w:color w:val="C00000"/>
        </w:rPr>
        <w:t>.6</w:t>
      </w:r>
      <w:r>
        <w:t xml:space="preserve">- </w:t>
      </w:r>
      <w:r w:rsidRPr="00450D4C">
        <w:rPr>
          <w:color w:val="D87330" w:themeColor="accent5"/>
        </w:rPr>
        <w:t>Keeping 1.5 meters distance when you are outside your home.</w:t>
      </w:r>
      <w:r w:rsidRPr="00450D4C">
        <w:t xml:space="preserve"> </w:t>
      </w:r>
      <w:r w:rsidRPr="00450D4C">
        <w:rPr>
          <w:color w:val="00B050"/>
        </w:rPr>
        <w:t>(</w:t>
      </w:r>
      <w:r w:rsidRPr="00450D4C">
        <w:t>1 = Never, 2 = Very Rarely, 3 = Rarely, 4 = Sometimes, 5 = Occasionally, 6 = Very Frequently, 7 = Always</w:t>
      </w:r>
      <w:r w:rsidRPr="00450D4C">
        <w:rPr>
          <w:color w:val="00B050"/>
        </w:rPr>
        <w:t>)</w:t>
      </w:r>
    </w:p>
    <w:sectPr w:rsidR="00450D4C" w:rsidRPr="00165001">
      <w:footerReference w:type="default" r:id="rId11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BC9F4" w14:textId="77777777" w:rsidR="007D0C05" w:rsidRDefault="007D0C05">
      <w:r>
        <w:separator/>
      </w:r>
    </w:p>
    <w:p w14:paraId="2ADF52B5" w14:textId="77777777" w:rsidR="007D0C05" w:rsidRDefault="007D0C05"/>
  </w:endnote>
  <w:endnote w:type="continuationSeparator" w:id="0">
    <w:p w14:paraId="1EB70D70" w14:textId="77777777" w:rsidR="007D0C05" w:rsidRDefault="007D0C05">
      <w:r>
        <w:continuationSeparator/>
      </w:r>
    </w:p>
    <w:p w14:paraId="6F8B3323" w14:textId="77777777" w:rsidR="007D0C05" w:rsidRDefault="007D0C0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4A21E2" w14:textId="77777777" w:rsidR="008918F2" w:rsidRDefault="00E34FE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1EF61" w14:textId="77777777" w:rsidR="007D0C05" w:rsidRDefault="007D0C05">
      <w:r>
        <w:separator/>
      </w:r>
    </w:p>
    <w:p w14:paraId="79B93FAA" w14:textId="77777777" w:rsidR="007D0C05" w:rsidRDefault="007D0C05"/>
  </w:footnote>
  <w:footnote w:type="continuationSeparator" w:id="0">
    <w:p w14:paraId="054DB8BC" w14:textId="77777777" w:rsidR="007D0C05" w:rsidRDefault="007D0C05">
      <w:r>
        <w:continuationSeparator/>
      </w:r>
    </w:p>
    <w:p w14:paraId="11B4C3B0" w14:textId="77777777" w:rsidR="007D0C05" w:rsidRDefault="007D0C0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DA83E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0906CDF"/>
    <w:multiLevelType w:val="hybridMultilevel"/>
    <w:tmpl w:val="60F05BC2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8042E11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595959" w:themeColor="text1" w:themeTint="A6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59411809">
    <w:abstractNumId w:val="2"/>
  </w:num>
  <w:num w:numId="2" w16cid:durableId="578752879">
    <w:abstractNumId w:val="1"/>
  </w:num>
  <w:num w:numId="3" w16cid:durableId="1980454285">
    <w:abstractNumId w:val="3"/>
  </w:num>
  <w:num w:numId="4" w16cid:durableId="2092775256">
    <w:abstractNumId w:val="4"/>
  </w:num>
  <w:num w:numId="5" w16cid:durableId="121322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C05"/>
    <w:rsid w:val="0004068E"/>
    <w:rsid w:val="00165001"/>
    <w:rsid w:val="001F0CCA"/>
    <w:rsid w:val="00384C4B"/>
    <w:rsid w:val="00425F0D"/>
    <w:rsid w:val="00450D4C"/>
    <w:rsid w:val="00467017"/>
    <w:rsid w:val="005C3CBD"/>
    <w:rsid w:val="00672741"/>
    <w:rsid w:val="006A1C22"/>
    <w:rsid w:val="00713E5A"/>
    <w:rsid w:val="007D0C05"/>
    <w:rsid w:val="008918F2"/>
    <w:rsid w:val="009B7682"/>
    <w:rsid w:val="00A00F75"/>
    <w:rsid w:val="00A315F2"/>
    <w:rsid w:val="00B41922"/>
    <w:rsid w:val="00C341E8"/>
    <w:rsid w:val="00CF001E"/>
    <w:rsid w:val="00E34FED"/>
    <w:rsid w:val="00E428BD"/>
    <w:rsid w:val="00E93456"/>
    <w:rsid w:val="00EE54D4"/>
    <w:rsid w:val="00F2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DFEC8C"/>
  <w15:chartTrackingRefBased/>
  <w15:docId w15:val="{DA14CA84-46EA-41A1-B010-619F673A6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8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C22"/>
  </w:style>
  <w:style w:type="paragraph" w:styleId="Heading1">
    <w:name w:val="heading 1"/>
    <w:basedOn w:val="Normal"/>
    <w:next w:val="Normal"/>
    <w:link w:val="Heading1Char"/>
    <w:uiPriority w:val="9"/>
    <w:qFormat/>
    <w:rsid w:val="001F0CCA"/>
    <w:pPr>
      <w:keepNext/>
      <w:keepLines/>
      <w:pBdr>
        <w:bottom w:val="single" w:sz="12" w:space="12" w:color="56152F" w:themeColor="accent4"/>
      </w:pBdr>
      <w:spacing w:before="460" w:after="480"/>
      <w:contextualSpacing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F0CCA"/>
    <w:pPr>
      <w:keepNext/>
      <w:keepLines/>
      <w:spacing w:before="460"/>
      <w:contextualSpacing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CCA"/>
    <w:pPr>
      <w:keepNext/>
      <w:keepLines/>
      <w:spacing w:before="460"/>
      <w:contextualSpacing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CCA"/>
    <w:pPr>
      <w:keepNext/>
      <w:keepLines/>
      <w:spacing w:before="460"/>
      <w:contextualSpacing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CCA"/>
    <w:pPr>
      <w:keepNext/>
      <w:keepLines/>
      <w:spacing w:before="460"/>
      <w:contextualSpacing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CCA"/>
    <w:pPr>
      <w:keepNext/>
      <w:keepLines/>
      <w:spacing w:before="460"/>
      <w:contextualSpacing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CCA"/>
    <w:pPr>
      <w:keepNext/>
      <w:keepLines/>
      <w:spacing w:before="460"/>
      <w:contextualSpacing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CCA"/>
    <w:pPr>
      <w:keepNext/>
      <w:keepLines/>
      <w:spacing w:before="460"/>
      <w:contextualSpacing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CCA"/>
    <w:pPr>
      <w:keepNext/>
      <w:keepLines/>
      <w:spacing w:before="460"/>
      <w:contextualSpacing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F0CCA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unhideWhenUsed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semiHidden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1C22"/>
  </w:style>
  <w:style w:type="paragraph" w:styleId="Footer">
    <w:name w:val="footer"/>
    <w:basedOn w:val="Normal"/>
    <w:link w:val="FooterChar"/>
    <w:uiPriority w:val="99"/>
    <w:semiHidden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1C22"/>
  </w:style>
  <w:style w:type="character" w:styleId="PlaceholderText">
    <w:name w:val="Placeholder Text"/>
    <w:basedOn w:val="DefaultParagraphFont"/>
    <w:uiPriority w:val="99"/>
    <w:semiHidden/>
    <w:rsid w:val="00713E5A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A1C22"/>
    <w:rPr>
      <w:rFonts w:asciiTheme="majorHAnsi" w:eastAsiaTheme="majorEastAsia" w:hAnsiTheme="majorHAnsi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CCA"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CCA"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CCA"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CCA"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CCA"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CCA"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CCA"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8"/>
    <w:qFormat/>
    <w:rsid w:val="00F22C48"/>
    <w:rPr>
      <w:color w:val="731C3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F0D"/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5F0D"/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5F0D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5F0D"/>
    <w:pPr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5F0D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5F0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5F0D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5F0D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F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F0D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5F0D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5F0D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5F0D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5F0D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F0D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425F0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25F0D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5F0D"/>
    <w:rPr>
      <w:rFonts w:ascii="Consolas" w:hAnsi="Consolas"/>
      <w:sz w:val="22"/>
      <w:szCs w:val="21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13E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13E5A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character" w:styleId="FollowedHyperlink">
    <w:name w:val="FollowedHyperlink"/>
    <w:basedOn w:val="DefaultParagraphFont"/>
    <w:uiPriority w:val="99"/>
    <w:semiHidden/>
    <w:unhideWhenUsed/>
    <w:rsid w:val="006A1C22"/>
    <w:rPr>
      <w:color w:val="731C3F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C2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unhideWhenUsed/>
    <w:qFormat/>
    <w:rsid w:val="001650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lda\AppData\Roaming\Microsoft\Templates\Take%20notes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731C3F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d6571c27-d02b-43e4-8d19-378b6c79a8a7" xsi:nil="true"/>
    <_activity xmlns="d6571c27-d02b-43e4-8d19-378b6c79a8a7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F8021BE7042A449C5C7B6911E15F8D" ma:contentTypeVersion="10" ma:contentTypeDescription="Create a new document." ma:contentTypeScope="" ma:versionID="f30f8b97199f7130241841ff09c95287">
  <xsd:schema xmlns:xsd="http://www.w3.org/2001/XMLSchema" xmlns:xs="http://www.w3.org/2001/XMLSchema" xmlns:p="http://schemas.microsoft.com/office/2006/metadata/properties" xmlns:ns3="d6571c27-d02b-43e4-8d19-378b6c79a8a7" xmlns:ns4="386eee47-14bf-4755-a7fc-4983c97ba22a" targetNamespace="http://schemas.microsoft.com/office/2006/metadata/properties" ma:root="true" ma:fieldsID="00f5e6991a66516699d3be2fd8f41a2a" ns3:_="" ns4:_="">
    <xsd:import namespace="d6571c27-d02b-43e4-8d19-378b6c79a8a7"/>
    <xsd:import namespace="386eee47-14bf-4755-a7fc-4983c97ba22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71c27-d02b-43e4-8d19-378b6c79a8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eee47-14bf-4755-a7fc-4983c97ba22a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FE74C4-0505-4AD4-A229-7C9C48FB0A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EA10CB-0A85-4293-8D40-79BEE77645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E47CD3-CEEB-4744-8056-7B8EE07EDC3D}">
  <ds:schemaRefs>
    <ds:schemaRef ds:uri="http://purl.org/dc/terms/"/>
    <ds:schemaRef ds:uri="http://www.w3.org/XML/1998/namespace"/>
    <ds:schemaRef ds:uri="386eee47-14bf-4755-a7fc-4983c97ba22a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d6571c27-d02b-43e4-8d19-378b6c79a8a7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480145B6-E80D-454E-AE72-94CEB7EFF3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571c27-d02b-43e4-8d19-378b6c79a8a7"/>
    <ds:schemaRef ds:uri="386eee47-14bf-4755-a7fc-4983c97ba2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Take notes</Template>
  <TotalTime>4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Salda</dc:creator>
  <cp:keywords/>
  <dc:description/>
  <cp:lastModifiedBy>saldana400@outlook.com</cp:lastModifiedBy>
  <cp:revision>2</cp:revision>
  <dcterms:created xsi:type="dcterms:W3CDTF">2025-01-31T19:17:00Z</dcterms:created>
  <dcterms:modified xsi:type="dcterms:W3CDTF">2025-01-31T19:17:00Z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0x01010045F8021BE7042A449C5C7B6911E15F8D</vt:lpwstr>
  </property>
  <property fmtid="{D5CDD505-2E9C-101B-9397-08002B2CF9AE}" pid="3" name="MediaServiceImageTags">
    <vt:lpwstr/>
  </property>
</Properties>
</file>